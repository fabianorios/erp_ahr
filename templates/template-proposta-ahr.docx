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0E76" w14:textId="77777777" w:rsidR="00C32922" w:rsidRDefault="00C32922">
      <w:pPr>
        <w:pStyle w:val="SemEspaamento"/>
        <w:rPr>
          <w:sz w:val="2"/>
        </w:rPr>
      </w:pPr>
      <w:bookmarkStart w:id="0" w:name="_Toc158311190"/>
    </w:p>
    <w:p w14:paraId="2C30B137" w14:textId="4B702C7C" w:rsidR="00C32922" w:rsidRDefault="00C3292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E1590" wp14:editId="514F83DA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5783580" cy="1266190"/>
                <wp:effectExtent l="0" t="0" r="0" b="0"/>
                <wp:wrapNone/>
                <wp:docPr id="232722660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3580" cy="1266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ascii="Calibri Light" w:hAnsi="Calibri Light"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7971927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sz w:val="68"/>
                                <w:szCs w:val="68"/>
                              </w:rPr>
                            </w:sdtEndPr>
                            <w:sdtContent>
                              <w:p w14:paraId="40CF6280" w14:textId="107EF02B" w:rsidR="00C32922" w:rsidRPr="00C32922" w:rsidRDefault="00C32922">
                                <w:pPr>
                                  <w:pStyle w:val="SemEspaamento"/>
                                  <w:rPr>
                                    <w:rFonts w:ascii="Calibri Light" w:hAnsi="Calibri Light"/>
                                    <w:caps/>
                                    <w:color w:val="4472C4" w:themeColor="accent1"/>
                                    <w:sz w:val="68"/>
                                    <w:szCs w:val="68"/>
                                  </w:rPr>
                                </w:pPr>
                                <w:r w:rsidRPr="00C32922">
                                  <w:rPr>
                                    <w:rFonts w:ascii="Calibri Light" w:hAnsi="Calibri Light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proposta comercial</w:t>
                                </w:r>
                              </w:p>
                            </w:sdtContent>
                          </w:sdt>
                          <w:p w14:paraId="51182C6D" w14:textId="00F3CD98" w:rsidR="00C32922" w:rsidRDefault="00000000" w:rsidP="004B6B50">
                            <w:pPr>
                              <w:pStyle w:val="SemEspaamento"/>
                              <w:spacing w:before="120"/>
                            </w:pPr>
                            <w:sdt>
                              <w:sdtPr>
                                <w:rPr>
                                  <w:color w:val="8EAADB" w:themeColor="accent1" w:themeTint="99"/>
                                  <w:sz w:val="36"/>
                                  <w:szCs w:val="36"/>
                                </w:rPr>
                                <w:alias w:val="Subtítulo"/>
                                <w:tag w:val=""/>
                                <w:id w:val="2021743002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</w:sdtEndPr>
                              <w:sdtContent>
                                <w:r w:rsidR="004B6B50">
                                  <w:rPr>
                                    <w:color w:val="8EAADB" w:themeColor="accent1" w:themeTint="99"/>
                                    <w:sz w:val="36"/>
                                    <w:szCs w:val="36"/>
                                  </w:rPr>
                                  <w:t>Nome da Demanda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BE1590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0;margin-top:0;width:455.4pt;height:99.7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="Calibri Light" w:hAnsi="Calibri Light"/>
                          <w:caps/>
                          <w:color w:val="4472C4" w:themeColor="accent1"/>
                          <w:sz w:val="64"/>
                          <w:szCs w:val="64"/>
                        </w:rPr>
                        <w:alias w:val="Título"/>
                        <w:tag w:val=""/>
                        <w:id w:val="7971927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>
                        <w:rPr>
                          <w:sz w:val="68"/>
                          <w:szCs w:val="68"/>
                        </w:rPr>
                      </w:sdtEndPr>
                      <w:sdtContent>
                        <w:p w14:paraId="40CF6280" w14:textId="107EF02B" w:rsidR="00C32922" w:rsidRPr="00C32922" w:rsidRDefault="00C32922">
                          <w:pPr>
                            <w:pStyle w:val="SemEspaamento"/>
                            <w:rPr>
                              <w:rFonts w:ascii="Calibri Light" w:hAnsi="Calibri Light"/>
                              <w:caps/>
                              <w:color w:val="4472C4" w:themeColor="accent1"/>
                              <w:sz w:val="68"/>
                              <w:szCs w:val="68"/>
                            </w:rPr>
                          </w:pPr>
                          <w:r w:rsidRPr="00C32922">
                            <w:rPr>
                              <w:rFonts w:ascii="Calibri Light" w:hAnsi="Calibri Light"/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comercial</w:t>
                          </w:r>
                        </w:p>
                      </w:sdtContent>
                    </w:sdt>
                    <w:p w14:paraId="51182C6D" w14:textId="00F3CD98" w:rsidR="00C32922" w:rsidRDefault="00000000" w:rsidP="004B6B50">
                      <w:pPr>
                        <w:pStyle w:val="SemEspaamento"/>
                        <w:spacing w:before="120"/>
                      </w:pPr>
                      <w:sdt>
                        <w:sdtPr>
                          <w:rPr>
                            <w:color w:val="8EAADB" w:themeColor="accent1" w:themeTint="99"/>
                            <w:sz w:val="36"/>
                            <w:szCs w:val="36"/>
                          </w:rPr>
                          <w:alias w:val="Subtítulo"/>
                          <w:tag w:val=""/>
                          <w:id w:val="2021743002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>
                          <w:rPr>
                            <w:color w:val="auto"/>
                            <w:sz w:val="22"/>
                            <w:szCs w:val="22"/>
                          </w:rPr>
                        </w:sdtEndPr>
                        <w:sdtContent>
                          <w:r w:rsidR="004B6B50">
                            <w:rPr>
                              <w:color w:val="8EAADB" w:themeColor="accent1" w:themeTint="99"/>
                              <w:sz w:val="36"/>
                              <w:szCs w:val="36"/>
                            </w:rPr>
                            <w:t>Nome da Demanda</w:t>
                          </w:r>
                        </w:sdtContent>
                      </w:sdt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26331" wp14:editId="29675F80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5783580" cy="278765"/>
                <wp:effectExtent l="0" t="0" r="0" b="0"/>
                <wp:wrapNone/>
                <wp:docPr id="1326916188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35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6A2AE0" w14:textId="7DC4A3C9" w:rsidR="00C32922" w:rsidRPr="00C32922" w:rsidRDefault="00000000">
                            <w:pPr>
                              <w:pStyle w:val="SemEspaamento"/>
                              <w:jc w:val="right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alias w:val="Escola"/>
                                <w:tag w:val="Escola"/>
                                <w:id w:val="1850680582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32922" w:rsidRPr="00C32922"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Cliente: </w:t>
                                </w:r>
                                <w:r w:rsidR="004B6B50"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Nome do Cliente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6331" id="Caixa de Texto 3" o:spid="_x0000_s1027" type="#_x0000_t202" style="position:absolute;margin-left:0;margin-top:0;width:455.4pt;height:21.9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" filled="f" stroked="f" strokeweight=".5pt">
                <v:textbox style="mso-fit-shape-to-text:t" inset="0,0,0,0">
                  <w:txbxContent>
                    <w:p w14:paraId="236A2AE0" w14:textId="7DC4A3C9" w:rsidR="00C32922" w:rsidRPr="00C32922" w:rsidRDefault="00000000">
                      <w:pPr>
                        <w:pStyle w:val="SemEspaamento"/>
                        <w:jc w:val="right"/>
                        <w:rPr>
                          <w:color w:val="4472C4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36"/>
                            <w:szCs w:val="36"/>
                          </w:rPr>
                          <w:alias w:val="Escola"/>
                          <w:tag w:val="Escola"/>
                          <w:id w:val="1850680582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C32922" w:rsidRPr="00C32922"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 xml:space="preserve">Cliente: </w:t>
                          </w:r>
                          <w:r w:rsidR="004B6B50"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Nome do Cliente</w:t>
                          </w:r>
                        </w:sdtContent>
                      </w:sdt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113FA979" w14:textId="77777777" w:rsidR="00DF7867" w:rsidRDefault="00C32922" w:rsidP="00DF7867">
      <w:pPr>
        <w:pStyle w:val="CabealhodoSumrio"/>
        <w:rPr>
          <w:b/>
          <w:bCs/>
        </w:rPr>
      </w:pPr>
      <w:r>
        <w:br w:type="page"/>
      </w:r>
    </w:p>
    <w:sdt>
      <w:sdtPr>
        <w:rPr>
          <w:rFonts w:ascii="Calibri" w:eastAsia="Calibri" w:hAnsi="Calibri"/>
          <w:color w:val="auto"/>
          <w:sz w:val="22"/>
          <w:szCs w:val="22"/>
          <w:lang w:eastAsia="en-US"/>
        </w:rPr>
        <w:id w:val="473492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5551F6" w14:textId="376A8FD4" w:rsidR="00DF7867" w:rsidRDefault="00DF7867">
          <w:pPr>
            <w:pStyle w:val="CabealhodoSumrio"/>
          </w:pPr>
          <w:r>
            <w:t>Sumário</w:t>
          </w:r>
        </w:p>
        <w:p w14:paraId="0B18A2E2" w14:textId="0F8A3EFB" w:rsidR="008A788C" w:rsidRDefault="00DF786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46246" w:history="1">
            <w:r w:rsidR="008A788C" w:rsidRPr="00A1393E">
              <w:rPr>
                <w:rStyle w:val="Hyperlink"/>
                <w:i/>
                <w:noProof/>
              </w:rPr>
              <w:t>1.</w:t>
            </w:r>
            <w:r w:rsidR="008A788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8A788C" w:rsidRPr="00A1393E">
              <w:rPr>
                <w:rStyle w:val="Hyperlink"/>
                <w:i/>
                <w:noProof/>
              </w:rPr>
              <w:t>Visão geral</w:t>
            </w:r>
            <w:r w:rsidR="008A788C">
              <w:rPr>
                <w:noProof/>
                <w:webHidden/>
              </w:rPr>
              <w:tab/>
            </w:r>
            <w:r w:rsidR="008A788C">
              <w:rPr>
                <w:noProof/>
                <w:webHidden/>
              </w:rPr>
              <w:fldChar w:fldCharType="begin"/>
            </w:r>
            <w:r w:rsidR="008A788C">
              <w:rPr>
                <w:noProof/>
                <w:webHidden/>
              </w:rPr>
              <w:instrText xml:space="preserve"> PAGEREF _Toc241746246 \h </w:instrText>
            </w:r>
            <w:r w:rsidR="008A788C">
              <w:rPr>
                <w:noProof/>
                <w:webHidden/>
              </w:rPr>
            </w:r>
            <w:r w:rsidR="008A788C">
              <w:rPr>
                <w:noProof/>
                <w:webHidden/>
              </w:rPr>
              <w:fldChar w:fldCharType="separate"/>
            </w:r>
            <w:r w:rsidR="008A788C">
              <w:rPr>
                <w:noProof/>
                <w:webHidden/>
              </w:rPr>
              <w:t>2</w:t>
            </w:r>
            <w:r w:rsidR="008A788C">
              <w:rPr>
                <w:noProof/>
                <w:webHidden/>
              </w:rPr>
              <w:fldChar w:fldCharType="end"/>
            </w:r>
          </w:hyperlink>
        </w:p>
        <w:p w14:paraId="4B2D5E2A" w14:textId="785351F0" w:rsidR="008A788C" w:rsidRDefault="008A788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1746247" w:history="1">
            <w:r w:rsidRPr="00A1393E">
              <w:rPr>
                <w:rStyle w:val="Hyperlink"/>
                <w:i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1393E">
              <w:rPr>
                <w:rStyle w:val="Hyperlink"/>
                <w:i/>
                <w:noProof/>
              </w:rPr>
              <w:t>Definição de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5597" w14:textId="27FE6DBC" w:rsidR="008A788C" w:rsidRDefault="008A788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1746248" w:history="1">
            <w:r w:rsidRPr="00A1393E">
              <w:rPr>
                <w:rStyle w:val="Hyperlink"/>
                <w:i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1393E">
              <w:rPr>
                <w:rStyle w:val="Hyperlink"/>
                <w:i/>
                <w:noProof/>
              </w:rPr>
              <w:t>Definição de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3DA5" w14:textId="1D879101" w:rsidR="008A788C" w:rsidRDefault="008A788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1746249" w:history="1">
            <w:r w:rsidRPr="00A1393E">
              <w:rPr>
                <w:rStyle w:val="Hyperlink"/>
                <w:i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1393E">
              <w:rPr>
                <w:rStyle w:val="Hyperlink"/>
                <w:i/>
                <w:noProof/>
              </w:rPr>
              <w:t>Planejamento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BE133" w14:textId="4EECF0DA" w:rsidR="008A788C" w:rsidRDefault="008A788C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1746250" w:history="1">
            <w:r w:rsidRPr="00A1393E">
              <w:rPr>
                <w:rStyle w:val="Hyperlink"/>
                <w:i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1393E">
              <w:rPr>
                <w:rStyle w:val="Hyperlink"/>
                <w:i/>
                <w:noProof/>
              </w:rPr>
              <w:t>Condições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178D" w14:textId="2F9402B4" w:rsidR="008A788C" w:rsidRDefault="008A788C">
          <w:pPr>
            <w:pStyle w:val="Sumrio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1746251" w:history="1">
            <w:r w:rsidRPr="00A1393E">
              <w:rPr>
                <w:rStyle w:val="Hyperlink"/>
                <w:i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1393E">
              <w:rPr>
                <w:rStyle w:val="Hyperlink"/>
                <w:i/>
                <w:noProof/>
              </w:rPr>
              <w:t>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354A3" w14:textId="7FF968D4" w:rsidR="008A788C" w:rsidRDefault="008A788C">
          <w:pPr>
            <w:pStyle w:val="Sumrio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1746252" w:history="1">
            <w:r w:rsidRPr="00A1393E">
              <w:rPr>
                <w:rStyle w:val="Hyperlink"/>
                <w:i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1393E">
              <w:rPr>
                <w:rStyle w:val="Hyperlink"/>
                <w:i/>
                <w:noProof/>
              </w:rPr>
              <w:t>Execução das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D7F2" w14:textId="51BECB48" w:rsidR="008A788C" w:rsidRDefault="008A788C">
          <w:pPr>
            <w:pStyle w:val="Sumrio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1746253" w:history="1">
            <w:r w:rsidRPr="00A1393E">
              <w:rPr>
                <w:rStyle w:val="Hyperlink"/>
                <w:i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1393E">
              <w:rPr>
                <w:rStyle w:val="Hyperlink"/>
                <w:i/>
                <w:noProof/>
              </w:rPr>
              <w:t>Validade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61D64" w14:textId="0E331384" w:rsidR="00DF7867" w:rsidRDefault="00DF7867">
          <w:r>
            <w:rPr>
              <w:b/>
              <w:bCs/>
            </w:rPr>
            <w:fldChar w:fldCharType="end"/>
          </w:r>
        </w:p>
      </w:sdtContent>
    </w:sdt>
    <w:p w14:paraId="624C8448" w14:textId="45ACCCF5" w:rsidR="00DF7867" w:rsidRDefault="00DF7867" w:rsidP="00DF7867">
      <w:pPr>
        <w:pStyle w:val="CabealhodoSumrio"/>
        <w:rPr>
          <w:b/>
          <w:bCs/>
        </w:rPr>
      </w:pPr>
      <w:r>
        <w:rPr>
          <w:b/>
          <w:bCs/>
        </w:rPr>
        <w:t xml:space="preserve"> </w:t>
      </w:r>
    </w:p>
    <w:p w14:paraId="2C7BB2BF" w14:textId="4D13D45C" w:rsidR="00C32922" w:rsidRDefault="00C32922">
      <w:pPr>
        <w:rPr>
          <w:b/>
          <w:bCs/>
        </w:rPr>
      </w:pPr>
    </w:p>
    <w:p w14:paraId="0A2DC667" w14:textId="19153B4B" w:rsidR="00C32922" w:rsidRDefault="00C32922" w:rsidP="00C32922">
      <w:r>
        <w:rPr>
          <w:b/>
          <w:bCs/>
        </w:rPr>
        <w:br w:type="page"/>
      </w:r>
    </w:p>
    <w:p w14:paraId="56C1EF81" w14:textId="77777777" w:rsidR="00C32922" w:rsidRPr="00C32922" w:rsidRDefault="00C32922" w:rsidP="00C32922">
      <w:pPr>
        <w:pStyle w:val="Ttulo1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i/>
          <w:color w:val="4472C4"/>
          <w:sz w:val="36"/>
          <w:szCs w:val="36"/>
        </w:rPr>
      </w:pPr>
      <w:bookmarkStart w:id="1" w:name="_Toc184555381"/>
      <w:bookmarkStart w:id="2" w:name="_Toc241746246"/>
      <w:r w:rsidRPr="00C32922">
        <w:rPr>
          <w:i/>
          <w:color w:val="4472C4"/>
          <w:sz w:val="36"/>
          <w:szCs w:val="36"/>
        </w:rPr>
        <w:lastRenderedPageBreak/>
        <w:t>Visão geral</w:t>
      </w:r>
      <w:bookmarkEnd w:id="0"/>
      <w:bookmarkEnd w:id="1"/>
      <w:bookmarkEnd w:id="2"/>
    </w:p>
    <w:p w14:paraId="65AFD121" w14:textId="5B86181D" w:rsidR="00C32922" w:rsidRPr="00C32922" w:rsidRDefault="004A73B5" w:rsidP="00C32922">
      <w:pPr>
        <w:pStyle w:val="Ttulo1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i/>
          <w:color w:val="4472C4"/>
          <w:sz w:val="36"/>
          <w:szCs w:val="36"/>
        </w:rPr>
      </w:pPr>
      <w:bookmarkStart w:id="3" w:name="_Toc241746247"/>
      <w:r>
        <w:rPr>
          <w:i/>
          <w:color w:val="4472C4"/>
          <w:sz w:val="36"/>
          <w:szCs w:val="36"/>
        </w:rPr>
        <w:t>Definição de Escopo</w:t>
      </w:r>
      <w:bookmarkEnd w:id="3"/>
    </w:p>
    <w:p w14:paraId="30E529AF" w14:textId="7DC76BCA" w:rsidR="00250D0B" w:rsidRDefault="00250D0B">
      <w:pPr>
        <w:spacing w:after="0" w:line="240" w:lineRule="auto"/>
      </w:pPr>
      <w:r>
        <w:br w:type="page"/>
      </w:r>
    </w:p>
    <w:p w14:paraId="2B9B6678" w14:textId="77777777" w:rsidR="00C32922" w:rsidRDefault="00C32922" w:rsidP="00250D0B">
      <w:pPr>
        <w:pStyle w:val="Ttulo1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i/>
          <w:color w:val="4472C4"/>
          <w:sz w:val="36"/>
          <w:szCs w:val="36"/>
        </w:rPr>
      </w:pPr>
      <w:bookmarkStart w:id="4" w:name="_Toc158311192"/>
      <w:bookmarkStart w:id="5" w:name="_Toc184555383"/>
      <w:bookmarkStart w:id="6" w:name="_Toc241746248"/>
      <w:r w:rsidRPr="00C32922">
        <w:rPr>
          <w:i/>
          <w:color w:val="4472C4"/>
          <w:sz w:val="36"/>
          <w:szCs w:val="36"/>
        </w:rPr>
        <w:lastRenderedPageBreak/>
        <w:t>Definição de responsabilidades</w:t>
      </w:r>
      <w:bookmarkEnd w:id="4"/>
      <w:bookmarkEnd w:id="5"/>
      <w:bookmarkEnd w:id="6"/>
    </w:p>
    <w:p w14:paraId="72F7EF39" w14:textId="77777777" w:rsidR="003E658B" w:rsidRDefault="003E658B" w:rsidP="004A73B5"/>
    <w:p w14:paraId="1A4CE4AC" w14:textId="72D3534E" w:rsidR="00C32922" w:rsidRDefault="00285381" w:rsidP="00250D0B">
      <w:pPr>
        <w:pStyle w:val="Ttulo1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i/>
          <w:color w:val="4472C4"/>
          <w:sz w:val="36"/>
          <w:szCs w:val="36"/>
        </w:rPr>
      </w:pPr>
      <w:bookmarkStart w:id="7" w:name="_Toc241746249"/>
      <w:r>
        <w:rPr>
          <w:i/>
          <w:color w:val="4472C4"/>
          <w:sz w:val="36"/>
          <w:szCs w:val="36"/>
        </w:rPr>
        <w:t>Planejamento de Trabalho</w:t>
      </w:r>
      <w:bookmarkEnd w:id="7"/>
    </w:p>
    <w:p w14:paraId="26803F80" w14:textId="3949E1CA" w:rsidR="00C32922" w:rsidRPr="00C32922" w:rsidRDefault="00C32922" w:rsidP="00C32922">
      <w:pPr>
        <w:pStyle w:val="Ttulo1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i/>
          <w:color w:val="4472C4"/>
          <w:sz w:val="36"/>
          <w:szCs w:val="36"/>
        </w:rPr>
      </w:pPr>
      <w:bookmarkStart w:id="8" w:name="_Toc158311194"/>
      <w:bookmarkStart w:id="9" w:name="_Toc184555385"/>
      <w:bookmarkStart w:id="10" w:name="_Toc241746250"/>
      <w:r w:rsidRPr="00C32922">
        <w:rPr>
          <w:i/>
          <w:color w:val="4472C4"/>
          <w:sz w:val="36"/>
          <w:szCs w:val="36"/>
        </w:rPr>
        <w:t>Condições gerais</w:t>
      </w:r>
      <w:bookmarkEnd w:id="8"/>
      <w:bookmarkEnd w:id="9"/>
      <w:bookmarkEnd w:id="10"/>
    </w:p>
    <w:p w14:paraId="2110E918" w14:textId="77777777" w:rsidR="00C32922" w:rsidRDefault="00C32922" w:rsidP="00C32922">
      <w:pPr>
        <w:jc w:val="both"/>
      </w:pPr>
      <w:r>
        <w:t>Abaixo, segue o detalhamento dos investimentos necessários à execução do processo:</w:t>
      </w:r>
    </w:p>
    <w:p w14:paraId="20CAFE29" w14:textId="77777777" w:rsidR="00C32922" w:rsidRPr="00C32922" w:rsidRDefault="00C32922" w:rsidP="00C32922">
      <w:pPr>
        <w:pStyle w:val="Ttulo3"/>
        <w:numPr>
          <w:ilvl w:val="1"/>
          <w:numId w:val="3"/>
        </w:numPr>
        <w:tabs>
          <w:tab w:val="num" w:pos="360"/>
        </w:tabs>
        <w:ind w:left="0" w:firstLine="0"/>
        <w:jc w:val="both"/>
        <w:rPr>
          <w:i/>
          <w:color w:val="4472C4"/>
          <w:sz w:val="36"/>
          <w:szCs w:val="36"/>
        </w:rPr>
      </w:pPr>
      <w:bookmarkStart w:id="11" w:name="_Toc158311195"/>
      <w:bookmarkStart w:id="12" w:name="_Toc184555386"/>
      <w:bookmarkStart w:id="13" w:name="_Toc241746251"/>
      <w:r w:rsidRPr="00C32922">
        <w:rPr>
          <w:i/>
          <w:color w:val="4472C4"/>
          <w:sz w:val="36"/>
          <w:szCs w:val="36"/>
        </w:rPr>
        <w:t>Valores</w:t>
      </w:r>
      <w:bookmarkEnd w:id="11"/>
      <w:bookmarkEnd w:id="12"/>
      <w:bookmarkEnd w:id="13"/>
    </w:p>
    <w:p w14:paraId="1130FFF9" w14:textId="7FB643DB" w:rsidR="00A31688" w:rsidRDefault="00A31688" w:rsidP="00F24CDF">
      <w:pPr>
        <w:pStyle w:val="PargrafodaLista"/>
        <w:jc w:val="both"/>
      </w:pPr>
    </w:p>
    <w:p w14:paraId="119E8753" w14:textId="5FA60316" w:rsidR="00A31688" w:rsidRPr="00A31688" w:rsidRDefault="00A31688" w:rsidP="00A31688">
      <w:pPr>
        <w:pStyle w:val="Ttulo3"/>
        <w:numPr>
          <w:ilvl w:val="1"/>
          <w:numId w:val="3"/>
        </w:numPr>
        <w:tabs>
          <w:tab w:val="num" w:pos="360"/>
        </w:tabs>
        <w:ind w:left="0" w:firstLine="0"/>
        <w:jc w:val="both"/>
        <w:rPr>
          <w:i/>
          <w:color w:val="4472C4"/>
          <w:sz w:val="36"/>
          <w:szCs w:val="36"/>
        </w:rPr>
      </w:pPr>
      <w:bookmarkStart w:id="14" w:name="_Toc241746252"/>
      <w:r w:rsidRPr="00A31688">
        <w:rPr>
          <w:i/>
          <w:color w:val="4472C4"/>
          <w:sz w:val="36"/>
          <w:szCs w:val="36"/>
        </w:rPr>
        <w:t>Execução das atividades</w:t>
      </w:r>
      <w:bookmarkEnd w:id="14"/>
    </w:p>
    <w:p w14:paraId="57DE21F0" w14:textId="77777777" w:rsidR="00C32922" w:rsidRPr="00C32922" w:rsidRDefault="00C32922" w:rsidP="00C32922">
      <w:pPr>
        <w:pStyle w:val="Ttulo3"/>
        <w:numPr>
          <w:ilvl w:val="1"/>
          <w:numId w:val="3"/>
        </w:numPr>
        <w:tabs>
          <w:tab w:val="num" w:pos="360"/>
        </w:tabs>
        <w:ind w:left="0" w:firstLine="0"/>
        <w:jc w:val="both"/>
        <w:rPr>
          <w:i/>
          <w:color w:val="4472C4"/>
          <w:sz w:val="36"/>
          <w:szCs w:val="36"/>
        </w:rPr>
      </w:pPr>
      <w:bookmarkStart w:id="15" w:name="_Toc158311197"/>
      <w:bookmarkStart w:id="16" w:name="_Toc184555388"/>
      <w:bookmarkStart w:id="17" w:name="_Toc241746253"/>
      <w:r w:rsidRPr="00C32922">
        <w:rPr>
          <w:i/>
          <w:color w:val="4472C4"/>
          <w:sz w:val="36"/>
          <w:szCs w:val="36"/>
        </w:rPr>
        <w:t>Validade da proposta</w:t>
      </w:r>
      <w:bookmarkEnd w:id="15"/>
      <w:bookmarkEnd w:id="16"/>
      <w:bookmarkEnd w:id="17"/>
    </w:p>
    <w:p w14:paraId="60635E8F" w14:textId="77777777" w:rsidR="00C32922" w:rsidRDefault="00C32922" w:rsidP="00C32922">
      <w:pPr>
        <w:jc w:val="both"/>
        <w:rPr>
          <w:sz w:val="24"/>
          <w:szCs w:val="24"/>
        </w:rPr>
      </w:pPr>
    </w:p>
    <w:p w14:paraId="585214A8" w14:textId="10DF44E9" w:rsidR="00C32922" w:rsidRPr="00866567" w:rsidRDefault="00C32922" w:rsidP="00C32922">
      <w:pPr>
        <w:jc w:val="both"/>
        <w:rPr>
          <w:sz w:val="24"/>
          <w:szCs w:val="24"/>
        </w:rPr>
      </w:pPr>
      <w:r w:rsidRPr="00866567">
        <w:rPr>
          <w:sz w:val="24"/>
          <w:szCs w:val="24"/>
        </w:rPr>
        <w:t>Atenciosamente,</w:t>
      </w:r>
    </w:p>
    <w:p w14:paraId="393A9411" w14:textId="77777777" w:rsidR="00C32922" w:rsidRDefault="00C32922" w:rsidP="00C32922">
      <w:pPr>
        <w:spacing w:line="240" w:lineRule="auto"/>
        <w:contextualSpacing/>
        <w:jc w:val="both"/>
        <w:rPr>
          <w:b/>
          <w:sz w:val="24"/>
          <w:szCs w:val="24"/>
        </w:rPr>
      </w:pPr>
    </w:p>
    <w:p w14:paraId="4F207A42" w14:textId="77777777" w:rsidR="00C32922" w:rsidRDefault="00C32922" w:rsidP="00C32922">
      <w:pPr>
        <w:spacing w:line="240" w:lineRule="auto"/>
        <w:contextualSpacing/>
        <w:jc w:val="both"/>
        <w:rPr>
          <w:b/>
          <w:sz w:val="24"/>
          <w:szCs w:val="24"/>
        </w:rPr>
      </w:pPr>
    </w:p>
    <w:p w14:paraId="5FEF68D7" w14:textId="174F0FDE" w:rsidR="00C32922" w:rsidRDefault="00C32922" w:rsidP="00C32922">
      <w:pPr>
        <w:spacing w:line="240" w:lineRule="auto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Fabiano Oliveira Rios</w:t>
      </w:r>
    </w:p>
    <w:p w14:paraId="7E95EAF3" w14:textId="77777777" w:rsidR="00C32922" w:rsidRDefault="00C32922" w:rsidP="00C32922">
      <w:pPr>
        <w:spacing w:line="240" w:lineRule="auto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Diretor</w:t>
      </w:r>
    </w:p>
    <w:p w14:paraId="2FE051B0" w14:textId="77777777" w:rsidR="00C32922" w:rsidRDefault="00C32922" w:rsidP="00C32922">
      <w:pPr>
        <w:jc w:val="both"/>
        <w:rPr>
          <w:sz w:val="24"/>
          <w:szCs w:val="24"/>
        </w:rPr>
      </w:pPr>
    </w:p>
    <w:p w14:paraId="6BDB7CD3" w14:textId="77777777" w:rsidR="00C32922" w:rsidRDefault="00C32922" w:rsidP="00C32922">
      <w:pPr>
        <w:jc w:val="both"/>
        <w:rPr>
          <w:sz w:val="24"/>
          <w:szCs w:val="24"/>
        </w:rPr>
      </w:pPr>
    </w:p>
    <w:p w14:paraId="75CED6E9" w14:textId="1804020B" w:rsidR="00C32922" w:rsidRPr="0081092B" w:rsidRDefault="00C32922" w:rsidP="00C32922">
      <w:pPr>
        <w:jc w:val="right"/>
      </w:pPr>
      <w:r>
        <w:rPr>
          <w:sz w:val="24"/>
          <w:szCs w:val="24"/>
        </w:rPr>
        <w:t>Santo André,</w:t>
      </w:r>
      <w:r w:rsidR="00224E8F">
        <w:rPr>
          <w:sz w:val="24"/>
          <w:szCs w:val="24"/>
        </w:rPr>
        <w:fldChar w:fldCharType="begin"/>
      </w:r>
      <w:r w:rsidR="00224E8F">
        <w:rPr>
          <w:sz w:val="24"/>
          <w:szCs w:val="24"/>
        </w:rPr>
        <w:instrText xml:space="preserve"> DATE  \@ "d' de 'MMMM' de 'yyyy"  \* MERGEFORMAT </w:instrText>
      </w:r>
      <w:r w:rsidR="00224E8F">
        <w:rPr>
          <w:sz w:val="24"/>
          <w:szCs w:val="24"/>
        </w:rPr>
        <w:fldChar w:fldCharType="separate"/>
      </w:r>
      <w:r w:rsidR="004B6B50">
        <w:rPr>
          <w:noProof/>
          <w:sz w:val="24"/>
          <w:szCs w:val="24"/>
        </w:rPr>
        <w:t>22 de outubro de 2026</w:t>
      </w:r>
      <w:r w:rsidR="00224E8F"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sectPr w:rsidR="00C32922" w:rsidRPr="0081092B" w:rsidSect="00C32922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4FF9" w14:textId="77777777" w:rsidR="0049459F" w:rsidRDefault="0049459F" w:rsidP="00855196">
      <w:pPr>
        <w:spacing w:after="0" w:line="240" w:lineRule="auto"/>
      </w:pPr>
      <w:r>
        <w:separator/>
      </w:r>
    </w:p>
  </w:endnote>
  <w:endnote w:type="continuationSeparator" w:id="0">
    <w:p w14:paraId="13ADFA9B" w14:textId="77777777" w:rsidR="0049459F" w:rsidRDefault="0049459F" w:rsidP="00855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2C02" w14:textId="77777777" w:rsidR="0049459F" w:rsidRDefault="0049459F" w:rsidP="00855196">
      <w:pPr>
        <w:spacing w:after="0" w:line="240" w:lineRule="auto"/>
      </w:pPr>
      <w:r>
        <w:separator/>
      </w:r>
    </w:p>
  </w:footnote>
  <w:footnote w:type="continuationSeparator" w:id="0">
    <w:p w14:paraId="3F25E542" w14:textId="77777777" w:rsidR="0049459F" w:rsidRDefault="0049459F" w:rsidP="00855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F0123" w14:textId="77777777" w:rsidR="00E66C28" w:rsidRDefault="00000000">
    <w:pPr>
      <w:pStyle w:val="Cabealho"/>
    </w:pPr>
    <w:r>
      <w:rPr>
        <w:noProof/>
      </w:rPr>
      <w:pict w14:anchorId="4DD6D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225422" o:spid="_x0000_s1029" type="#_x0000_t75" style="position:absolute;margin-left:0;margin-top:0;width:383.1pt;height:334.1pt;z-index:-251658752;mso-position-horizontal:center;mso-position-horizontal-relative:margin;mso-position-vertical:center;mso-position-vertical-relative:margin" o:allowincell="f">
          <v:imagedata r:id="rId1" o:title="Cort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3080" w14:textId="48D9B035" w:rsidR="00855196" w:rsidRPr="00C32922" w:rsidRDefault="00C32922">
    <w:pPr>
      <w:pStyle w:val="Cabealho"/>
      <w:jc w:val="center"/>
      <w:ind w:right="2520"/>
      <w:rPr>
        <w:b/>
        <w:bCs/>
        <w:noProof/>
        <w:color w:val="1F3864" w:themeColor="accent1" w:themeShade="80"/>
        <w:sz w:val="28"/>
        <w:szCs w:val="28"/>
      </w:rPr>
    </w:pPr>
    <w:r w:rsidRPr="00C32922">
      <w:rPr>
        <w:b/>
        <w:bCs/>
        <w:noProof/>
        <w:color w:val="1F3864" w:themeColor="accent1" w:themeShade="80"/>
        <w:sz w:val="28"/>
        <w:szCs w:val="28"/>
      </w:rPr>
      <w:drawing>
        <wp:anchor distT="0" distB="0" distL="114300" distR="114300" simplePos="0" relativeHeight="251654656" behindDoc="1" locked="0" layoutInCell="1" allowOverlap="1" wp14:anchorId="4696C053" wp14:editId="010D1019">
          <wp:simplePos x="0" y="0"/>
          <wp:positionH relativeFrom="column">
            <wp:posOffset>4167505</wp:posOffset>
          </wp:positionH>
          <wp:positionV relativeFrom="paragraph">
            <wp:posOffset>-281305</wp:posOffset>
          </wp:positionV>
          <wp:extent cx="1849120" cy="562610"/>
          <wp:effectExtent l="0" t="0" r="0" b="0"/>
          <wp:wrapNone/>
          <wp:docPr id="10" name="Imagem 4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29" b="35641"/>
                  <a:stretch>
                    <a:fillRect/>
                  </a:stretch>
                </pic:blipFill>
                <pic:spPr bwMode="auto">
                  <a:xfrm>
                    <a:off x="0" y="0"/>
                    <a:ext cx="1849120" cy="562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32922">
      <w:rPr>
        <w:b/>
        <w:bCs/>
        <w:noProof/>
        <w:color w:val="1F3864" w:themeColor="accent1" w:themeShade="80"/>
        <w:sz w:val="28"/>
        <w:szCs w:val="28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77FAFEB" wp14:editId="5F93F180">
              <wp:simplePos x="0" y="0"/>
              <wp:positionH relativeFrom="column">
                <wp:posOffset>6188075</wp:posOffset>
              </wp:positionH>
              <wp:positionV relativeFrom="paragraph">
                <wp:posOffset>-433705</wp:posOffset>
              </wp:positionV>
              <wp:extent cx="431165" cy="11199495"/>
              <wp:effectExtent l="0" t="0" r="6985" b="1905"/>
              <wp:wrapNone/>
              <wp:docPr id="157884460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165" cy="11199495"/>
                      </a:xfrm>
                      <a:prstGeom prst="rect">
                        <a:avLst/>
                      </a:prstGeom>
                      <a:solidFill>
                        <a:srgbClr val="32599E"/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6FC4B46" w14:textId="77777777" w:rsidR="0027664B" w:rsidRDefault="0027664B" w:rsidP="0027664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7FAFEB" id="Retângulo 1" o:spid="_x0000_s1028" style="position:absolute;margin-left:487.25pt;margin-top:-34.15pt;width:33.95pt;height:881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" fillcolor="#32599e" strokecolor="#172c51" strokeweight="1pt">
              <v:path arrowok="t"/>
              <v:textbox>
                <w:txbxContent>
                  <w:p w14:paraId="66FC4B46" w14:textId="77777777" w:rsidR="0027664B" w:rsidRDefault="0027664B" w:rsidP="0027664B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000000">
      <w:rPr>
        <w:b/>
        <w:bCs/>
        <w:noProof/>
        <w:color w:val="1F3864" w:themeColor="accent1" w:themeShade="80"/>
        <w:sz w:val="28"/>
        <w:szCs w:val="28"/>
      </w:rPr>
      <w:pict w14:anchorId="588CAD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225423" o:spid="_x0000_s1030" type="#_x0000_t75" style="position:absolute;margin-left:0;margin-top:0;width:383.1pt;height:334.1pt;z-index:-251657728;mso-position-horizontal:center;mso-position-horizontal-relative:margin;mso-position-vertical:center;mso-position-vertical-relative:margin" o:allowincell="f">
          <v:imagedata r:id="rId2" o:title="Cortado" gain="19661f" blacklevel="22938f"/>
          <w10:wrap anchorx="margin" anchory="margin"/>
        </v:shape>
      </w:pict>
    </w:r>
    <w:r w:rsidRPr="00C32922">
      <w:rPr>
        <w:b/>
        <w:bCs/>
        <w:noProof/>
        <w:color w:val="1F3864" w:themeColor="accent1" w:themeShade="80"/>
        <w:sz w:val="28"/>
        <w:szCs w:val="28"/>
      </w:rPr>
      <w:t xml:space="preserve">Proposta Comercial – </w:t>
    </w:r>
    <w:r w:rsidR="004A73B5">
      <w:rPr>
        <w:b/>
        <w:bCs/>
        <w:noProof/>
        <w:color w:val="1F3864" w:themeColor="accent1" w:themeShade="80"/>
        <w:sz w:val="28"/>
        <w:szCs w:val="28"/>
      </w:rPr>
      <w:t>Revisão DIRF Mensal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7548" w14:textId="77777777" w:rsidR="00E66C28" w:rsidRDefault="00000000">
    <w:pPr>
      <w:pStyle w:val="Cabealho"/>
    </w:pPr>
    <w:r>
      <w:rPr>
        <w:noProof/>
      </w:rPr>
      <w:pict w14:anchorId="27F46C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225421" o:spid="_x0000_s1028" type="#_x0000_t75" style="position:absolute;margin-left:0;margin-top:0;width:383.1pt;height:334.1pt;z-index:-251659776;mso-position-horizontal:center;mso-position-horizontal-relative:margin;mso-position-vertical:center;mso-position-vertical-relative:margin" o:allowincell="f">
          <v:imagedata r:id="rId1" o:title="Cort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36F7"/>
    <w:multiLevelType w:val="hybridMultilevel"/>
    <w:tmpl w:val="BDE69C0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9724B"/>
    <w:multiLevelType w:val="hybridMultilevel"/>
    <w:tmpl w:val="055A91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E35745"/>
    <w:multiLevelType w:val="hybridMultilevel"/>
    <w:tmpl w:val="A29E3A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E7FA5"/>
    <w:multiLevelType w:val="hybridMultilevel"/>
    <w:tmpl w:val="C366C8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B4A5D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2D1F29E4"/>
    <w:multiLevelType w:val="hybridMultilevel"/>
    <w:tmpl w:val="B36A63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7275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B33267"/>
    <w:multiLevelType w:val="hybridMultilevel"/>
    <w:tmpl w:val="B59A5A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3043C"/>
    <w:multiLevelType w:val="hybridMultilevel"/>
    <w:tmpl w:val="956CBA6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902150"/>
    <w:multiLevelType w:val="hybridMultilevel"/>
    <w:tmpl w:val="409AC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992596"/>
    <w:multiLevelType w:val="hybridMultilevel"/>
    <w:tmpl w:val="59187C3E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6EFF6C1F"/>
    <w:multiLevelType w:val="hybridMultilevel"/>
    <w:tmpl w:val="3F121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70EDC"/>
    <w:multiLevelType w:val="hybridMultilevel"/>
    <w:tmpl w:val="A09E6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75947"/>
    <w:multiLevelType w:val="hybridMultilevel"/>
    <w:tmpl w:val="1AC095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67502"/>
    <w:multiLevelType w:val="hybridMultilevel"/>
    <w:tmpl w:val="1AC095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38566">
    <w:abstractNumId w:val="14"/>
  </w:num>
  <w:num w:numId="2" w16cid:durableId="377126853">
    <w:abstractNumId w:val="7"/>
  </w:num>
  <w:num w:numId="3" w16cid:durableId="337732759">
    <w:abstractNumId w:val="6"/>
  </w:num>
  <w:num w:numId="4" w16cid:durableId="1470320078">
    <w:abstractNumId w:val="3"/>
  </w:num>
  <w:num w:numId="5" w16cid:durableId="1268082011">
    <w:abstractNumId w:val="5"/>
  </w:num>
  <w:num w:numId="6" w16cid:durableId="818032579">
    <w:abstractNumId w:val="2"/>
  </w:num>
  <w:num w:numId="7" w16cid:durableId="1541166274">
    <w:abstractNumId w:val="0"/>
  </w:num>
  <w:num w:numId="8" w16cid:durableId="133451827">
    <w:abstractNumId w:val="11"/>
  </w:num>
  <w:num w:numId="9" w16cid:durableId="290791865">
    <w:abstractNumId w:val="12"/>
  </w:num>
  <w:num w:numId="10" w16cid:durableId="1384909925">
    <w:abstractNumId w:val="13"/>
  </w:num>
  <w:num w:numId="11" w16cid:durableId="2020808772">
    <w:abstractNumId w:val="4"/>
  </w:num>
  <w:num w:numId="12" w16cid:durableId="172454700">
    <w:abstractNumId w:val="8"/>
  </w:num>
  <w:num w:numId="13" w16cid:durableId="63459652">
    <w:abstractNumId w:val="10"/>
  </w:num>
  <w:num w:numId="14" w16cid:durableId="141973656">
    <w:abstractNumId w:val="1"/>
  </w:num>
  <w:num w:numId="15" w16cid:durableId="1441101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22"/>
    <w:rsid w:val="00025AB6"/>
    <w:rsid w:val="000455D1"/>
    <w:rsid w:val="000B1A01"/>
    <w:rsid w:val="001C66F1"/>
    <w:rsid w:val="001D07F7"/>
    <w:rsid w:val="00203342"/>
    <w:rsid w:val="002157E0"/>
    <w:rsid w:val="002227FF"/>
    <w:rsid w:val="00224E8F"/>
    <w:rsid w:val="0023026D"/>
    <w:rsid w:val="00250D0B"/>
    <w:rsid w:val="0027664B"/>
    <w:rsid w:val="00285381"/>
    <w:rsid w:val="00330DA6"/>
    <w:rsid w:val="00350BA6"/>
    <w:rsid w:val="00357F7B"/>
    <w:rsid w:val="00380FF1"/>
    <w:rsid w:val="003A3480"/>
    <w:rsid w:val="003E658B"/>
    <w:rsid w:val="003F69C5"/>
    <w:rsid w:val="00403B50"/>
    <w:rsid w:val="00417C51"/>
    <w:rsid w:val="00446833"/>
    <w:rsid w:val="0046380D"/>
    <w:rsid w:val="0049459F"/>
    <w:rsid w:val="004A73B5"/>
    <w:rsid w:val="004B6B50"/>
    <w:rsid w:val="004E50AC"/>
    <w:rsid w:val="00580EB7"/>
    <w:rsid w:val="00594313"/>
    <w:rsid w:val="005B25BD"/>
    <w:rsid w:val="00604B6C"/>
    <w:rsid w:val="00630125"/>
    <w:rsid w:val="006321AC"/>
    <w:rsid w:val="006740A5"/>
    <w:rsid w:val="006F5938"/>
    <w:rsid w:val="00804E03"/>
    <w:rsid w:val="00821825"/>
    <w:rsid w:val="00852665"/>
    <w:rsid w:val="00855196"/>
    <w:rsid w:val="008A788C"/>
    <w:rsid w:val="0095485C"/>
    <w:rsid w:val="00A31688"/>
    <w:rsid w:val="00A352FF"/>
    <w:rsid w:val="00A945FC"/>
    <w:rsid w:val="00AC6026"/>
    <w:rsid w:val="00B0443D"/>
    <w:rsid w:val="00BB1C4F"/>
    <w:rsid w:val="00C136EF"/>
    <w:rsid w:val="00C32922"/>
    <w:rsid w:val="00D0438E"/>
    <w:rsid w:val="00D1579D"/>
    <w:rsid w:val="00D83AD9"/>
    <w:rsid w:val="00DB5191"/>
    <w:rsid w:val="00DF7867"/>
    <w:rsid w:val="00DF7C02"/>
    <w:rsid w:val="00E66C28"/>
    <w:rsid w:val="00E94536"/>
    <w:rsid w:val="00F24CDF"/>
    <w:rsid w:val="00FA6A11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6BE528"/>
  <w15:chartTrackingRefBased/>
  <w15:docId w15:val="{A677E9F7-7F39-4319-BE31-67C91072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92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55196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55196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5196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5196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5196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5196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5196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5196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5196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855196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tulo2Char">
    <w:name w:val="Título 2 Char"/>
    <w:link w:val="Ttulo2"/>
    <w:uiPriority w:val="9"/>
    <w:rsid w:val="00855196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00855196"/>
    <w:rPr>
      <w:rFonts w:eastAsia="Times New Roman" w:cs="Times New Roman"/>
      <w:color w:val="2F5496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00855196"/>
    <w:rPr>
      <w:rFonts w:eastAsia="Times New Roman" w:cs="Times New Roman"/>
      <w:i/>
      <w:iCs/>
      <w:color w:val="2F5496"/>
    </w:rPr>
  </w:style>
  <w:style w:type="character" w:customStyle="1" w:styleId="Ttulo5Char">
    <w:name w:val="Título 5 Char"/>
    <w:link w:val="Ttulo5"/>
    <w:uiPriority w:val="9"/>
    <w:semiHidden/>
    <w:rsid w:val="00855196"/>
    <w:rPr>
      <w:rFonts w:eastAsia="Times New Roman" w:cs="Times New Roman"/>
      <w:color w:val="2F5496"/>
    </w:rPr>
  </w:style>
  <w:style w:type="character" w:customStyle="1" w:styleId="Ttulo6Char">
    <w:name w:val="Título 6 Char"/>
    <w:link w:val="Ttulo6"/>
    <w:uiPriority w:val="9"/>
    <w:semiHidden/>
    <w:rsid w:val="00855196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855196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855196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855196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855196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855196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5196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855196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5196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855196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855196"/>
    <w:pPr>
      <w:ind w:left="720"/>
      <w:contextualSpacing/>
    </w:pPr>
  </w:style>
  <w:style w:type="character" w:styleId="nfaseIntensa">
    <w:name w:val="Intense Emphasis"/>
    <w:uiPriority w:val="21"/>
    <w:qFormat/>
    <w:rsid w:val="00855196"/>
    <w:rPr>
      <w:i/>
      <w:iCs/>
      <w:color w:val="2F549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5196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oIntensaChar">
    <w:name w:val="Citação Intensa Char"/>
    <w:link w:val="CitaoIntensa"/>
    <w:uiPriority w:val="30"/>
    <w:rsid w:val="00855196"/>
    <w:rPr>
      <w:i/>
      <w:iCs/>
      <w:color w:val="2F5496"/>
    </w:rPr>
  </w:style>
  <w:style w:type="character" w:styleId="RefernciaIntensa">
    <w:name w:val="Intense Reference"/>
    <w:uiPriority w:val="32"/>
    <w:qFormat/>
    <w:rsid w:val="00855196"/>
    <w:rPr>
      <w:b/>
      <w:bCs/>
      <w:smallCaps/>
      <w:color w:val="2F5496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551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5196"/>
  </w:style>
  <w:style w:type="paragraph" w:styleId="Rodap">
    <w:name w:val="footer"/>
    <w:basedOn w:val="Normal"/>
    <w:link w:val="RodapChar"/>
    <w:uiPriority w:val="99"/>
    <w:unhideWhenUsed/>
    <w:rsid w:val="008551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5196"/>
  </w:style>
  <w:style w:type="paragraph" w:styleId="CabealhodoSumrio">
    <w:name w:val="TOC Heading"/>
    <w:basedOn w:val="Ttulo1"/>
    <w:next w:val="Normal"/>
    <w:uiPriority w:val="39"/>
    <w:unhideWhenUsed/>
    <w:qFormat/>
    <w:rsid w:val="00C32922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32922"/>
  </w:style>
  <w:style w:type="paragraph" w:styleId="Sumrio2">
    <w:name w:val="toc 2"/>
    <w:basedOn w:val="Normal"/>
    <w:next w:val="Normal"/>
    <w:autoRedefine/>
    <w:uiPriority w:val="39"/>
    <w:unhideWhenUsed/>
    <w:rsid w:val="00C32922"/>
    <w:pPr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32922"/>
    <w:pPr>
      <w:ind w:left="440"/>
    </w:pPr>
  </w:style>
  <w:style w:type="character" w:styleId="Hyperlink">
    <w:name w:val="Hyperlink"/>
    <w:uiPriority w:val="99"/>
    <w:unhideWhenUsed/>
    <w:rsid w:val="00C32922"/>
    <w:rPr>
      <w:color w:val="0563C1"/>
      <w:u w:val="single"/>
    </w:rPr>
  </w:style>
  <w:style w:type="paragraph" w:styleId="SemEspaamento">
    <w:name w:val="No Spacing"/>
    <w:link w:val="SemEspaamentoChar"/>
    <w:uiPriority w:val="1"/>
    <w:qFormat/>
    <w:rsid w:val="00C32922"/>
    <w:rPr>
      <w:rFonts w:eastAsia="Times New Roman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C32922"/>
    <w:rPr>
      <w:rFonts w:eastAsia="Times New Roman"/>
      <w:sz w:val="22"/>
      <w:szCs w:val="22"/>
    </w:rPr>
  </w:style>
  <w:style w:type="table" w:styleId="Tabelacomgrade">
    <w:name w:val="Table Grid"/>
    <w:basedOn w:val="Tabelanormal"/>
    <w:uiPriority w:val="39"/>
    <w:rsid w:val="003E6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ano_rios.LAPTOP-4O7S3KJM\Documents\Modelos%20Personalizados%20do%20Office\Template%20Materiais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2E54D-538F-45ED-B554-36B97B5C9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Materiais.dot</Template>
  <TotalTime>11</TotalTime>
  <Pages>4</Pages>
  <Words>176</Words>
  <Characters>956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proposta comercial</vt:lpstr>
      <vt:lpstr>proposta comercial</vt:lpstr>
    </vt:vector>
  </TitlesOfParts>
  <Company>Cliente: Nome do Cliente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</dc:title>
  <dc:subject>Nome da Demanda</dc:subject>
  <dc:creator>fabiano_rios</dc:creator>
  <cp:keywords/>
  <dc:description/>
  <cp:lastModifiedBy>FABIANO RIOS</cp:lastModifiedBy>
  <cp:revision>4</cp:revision>
  <dcterms:created xsi:type="dcterms:W3CDTF">2026-10-01T14:13:00Z</dcterms:created>
  <dcterms:modified xsi:type="dcterms:W3CDTF">2026-10-22T03:51:00Z</dcterms:modified>
</cp:coreProperties>
</file>